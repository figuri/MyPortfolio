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ayout w:type="fixed"/>
        <w:tblCellMar>
          <w:left w:w="115" w:type="dxa"/>
          <w:right w:w="115" w:type="dxa"/>
        </w:tblCellMar>
        <w:tblLook w:val="04A0" w:firstRow="1" w:lastRow="0" w:firstColumn="1" w:lastColumn="0" w:noHBand="0" w:noVBand="1"/>
      </w:tblPr>
      <w:tblGrid>
        <w:gridCol w:w="3600"/>
        <w:gridCol w:w="720"/>
        <w:gridCol w:w="6470"/>
      </w:tblGrid>
      <w:tr w:rsidR="001B2ABD" w14:paraId="008B64BF" w14:textId="77777777" w:rsidTr="001B2ABD">
        <w:trPr>
          <w:trHeight w:val="4410"/>
        </w:trPr>
        <w:tc>
          <w:tcPr>
            <w:tcW w:w="3600" w:type="dxa"/>
            <w:vAlign w:val="bottom"/>
          </w:tcPr>
          <w:p w14:paraId="661C958E" w14:textId="50E19735" w:rsidR="001B2ABD" w:rsidRDefault="00F514B7" w:rsidP="001B2ABD">
            <w:pPr>
              <w:tabs>
                <w:tab w:val="left" w:pos="990"/>
              </w:tabs>
              <w:jc w:val="center"/>
            </w:pPr>
            <w:r>
              <w:rPr>
                <w:noProof/>
              </w:rPr>
              <w:drawing>
                <wp:anchor distT="0" distB="0" distL="114300" distR="114300" simplePos="0" relativeHeight="251658240" behindDoc="0" locked="0" layoutInCell="1" allowOverlap="1" wp14:anchorId="77A84BEC" wp14:editId="091757CA">
                  <wp:simplePos x="0" y="0"/>
                  <wp:positionH relativeFrom="column">
                    <wp:posOffset>3175</wp:posOffset>
                  </wp:positionH>
                  <wp:positionV relativeFrom="paragraph">
                    <wp:posOffset>139065</wp:posOffset>
                  </wp:positionV>
                  <wp:extent cx="2133600" cy="2667000"/>
                  <wp:effectExtent l="0" t="0" r="0" b="0"/>
                  <wp:wrapSquare wrapText="bothSides"/>
                  <wp:docPr id="824746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33600" cy="2667000"/>
                          </a:xfrm>
                          <a:prstGeom prst="rect">
                            <a:avLst/>
                          </a:prstGeom>
                          <a:noFill/>
                          <a:ln>
                            <a:noFill/>
                          </a:ln>
                          <a:effectLst>
                            <a:softEdge rad="317500"/>
                          </a:effectLst>
                        </pic:spPr>
                      </pic:pic>
                    </a:graphicData>
                  </a:graphic>
                </wp:anchor>
              </w:drawing>
            </w:r>
          </w:p>
        </w:tc>
        <w:tc>
          <w:tcPr>
            <w:tcW w:w="720" w:type="dxa"/>
          </w:tcPr>
          <w:p w14:paraId="71A2444C" w14:textId="77777777" w:rsidR="001B2ABD" w:rsidRPr="00EA47F7" w:rsidRDefault="001B2ABD" w:rsidP="000C45FF">
            <w:pPr>
              <w:tabs>
                <w:tab w:val="left" w:pos="990"/>
              </w:tabs>
              <w:rPr>
                <w:rFonts w:ascii="Aptos" w:hAnsi="Aptos"/>
              </w:rPr>
            </w:pPr>
          </w:p>
        </w:tc>
        <w:tc>
          <w:tcPr>
            <w:tcW w:w="6470" w:type="dxa"/>
            <w:vAlign w:val="bottom"/>
          </w:tcPr>
          <w:p w14:paraId="49CC9696" w14:textId="58361A3D" w:rsidR="00F514B7" w:rsidRPr="00EA47F7" w:rsidRDefault="00F514B7" w:rsidP="00F514B7">
            <w:pPr>
              <w:pStyle w:val="Title"/>
              <w:rPr>
                <w:rFonts w:ascii="Aptos" w:hAnsi="Aptos"/>
              </w:rPr>
            </w:pPr>
            <w:r w:rsidRPr="00EA47F7">
              <w:rPr>
                <w:rFonts w:ascii="Aptos" w:hAnsi="Aptos"/>
              </w:rPr>
              <w:t>SAM thOMAS</w:t>
            </w:r>
          </w:p>
          <w:p w14:paraId="4E7884CC" w14:textId="1C616524" w:rsidR="001B2ABD" w:rsidRPr="00EA47F7" w:rsidRDefault="00F514B7" w:rsidP="001B2ABD">
            <w:pPr>
              <w:pStyle w:val="Subtitle"/>
              <w:rPr>
                <w:rFonts w:ascii="Aptos" w:hAnsi="Aptos"/>
              </w:rPr>
            </w:pPr>
            <w:r w:rsidRPr="00EA47F7">
              <w:rPr>
                <w:rFonts w:ascii="Aptos" w:hAnsi="Aptos"/>
                <w:spacing w:val="0"/>
                <w:w w:val="100"/>
              </w:rPr>
              <w:t>Full Stack Software Developer</w:t>
            </w:r>
          </w:p>
        </w:tc>
      </w:tr>
      <w:tr w:rsidR="001B2ABD" w14:paraId="596F96C2" w14:textId="77777777" w:rsidTr="001B2ABD">
        <w:tc>
          <w:tcPr>
            <w:tcW w:w="3600" w:type="dxa"/>
          </w:tcPr>
          <w:sdt>
            <w:sdtPr>
              <w:id w:val="-1711873194"/>
              <w:placeholder>
                <w:docPart w:val="D1375F3C2ED543599D1671AC50C6B1B6"/>
              </w:placeholder>
              <w:temporary/>
              <w:showingPlcHdr/>
              <w15:appearance w15:val="hidden"/>
            </w:sdtPr>
            <w:sdtEndPr/>
            <w:sdtContent>
              <w:p w14:paraId="7EA4B6AB" w14:textId="77777777" w:rsidR="001B2ABD" w:rsidRDefault="00036450" w:rsidP="00036450">
                <w:pPr>
                  <w:pStyle w:val="Heading3"/>
                </w:pPr>
                <w:r w:rsidRPr="00D5459D">
                  <w:t>Profile</w:t>
                </w:r>
              </w:p>
            </w:sdtContent>
          </w:sdt>
          <w:p w14:paraId="0F8BCCA8" w14:textId="52F2BB2A" w:rsidR="00036450" w:rsidRDefault="00616C77" w:rsidP="008C3CDF">
            <w:r>
              <w:t>I am a fast learner with a strong foundation in programming. I</w:t>
            </w:r>
            <w:r w:rsidR="004C0791">
              <w:t xml:space="preserve"> will</w:t>
            </w:r>
            <w:r>
              <w:t xml:space="preserve"> apply my technical skills </w:t>
            </w:r>
            <w:r w:rsidR="004C0791">
              <w:t xml:space="preserve">to real world projects </w:t>
            </w:r>
            <w:r w:rsidR="003B1F89">
              <w:t>to</w:t>
            </w:r>
            <w:r w:rsidR="004C0791">
              <w:t xml:space="preserve"> </w:t>
            </w:r>
            <w:r w:rsidR="003B1F89">
              <w:t xml:space="preserve">fulfill my passion to solve issues with tech. A strong work ethic </w:t>
            </w:r>
            <w:r w:rsidR="00A648B3">
              <w:t>and a willingness to be proactive and humble</w:t>
            </w:r>
            <w:r w:rsidR="000F0701">
              <w:t>.</w:t>
            </w:r>
          </w:p>
          <w:p w14:paraId="236E8603" w14:textId="77777777" w:rsidR="000F0701" w:rsidRDefault="000F0701" w:rsidP="008C3CDF"/>
          <w:p w14:paraId="4B86DF34" w14:textId="6B81B7AF" w:rsidR="000F0701" w:rsidRDefault="000F0701" w:rsidP="008C3CDF">
            <w:r>
              <w:t xml:space="preserve">Whether it be mobile apps, simple errors, large projects, or any other software I am </w:t>
            </w:r>
            <w:r w:rsidR="004D3DED">
              <w:t>always happy to apply my craft.</w:t>
            </w:r>
          </w:p>
          <w:p w14:paraId="0137140A" w14:textId="77777777" w:rsidR="00036450" w:rsidRDefault="00036450" w:rsidP="00036450"/>
          <w:sdt>
            <w:sdtPr>
              <w:id w:val="-1954003311"/>
              <w:placeholder>
                <w:docPart w:val="64F3D7DB3F15402297BD783235C24E2D"/>
              </w:placeholder>
              <w:temporary/>
              <w:showingPlcHdr/>
              <w15:appearance w15:val="hidden"/>
            </w:sdtPr>
            <w:sdtEndPr/>
            <w:sdtContent>
              <w:p w14:paraId="3908704A" w14:textId="77777777" w:rsidR="00036450" w:rsidRPr="00CB0055" w:rsidRDefault="00CB0055" w:rsidP="00CB0055">
                <w:pPr>
                  <w:pStyle w:val="Heading3"/>
                </w:pPr>
                <w:r w:rsidRPr="00CB0055">
                  <w:t>Contact</w:t>
                </w:r>
              </w:p>
            </w:sdtContent>
          </w:sdt>
          <w:sdt>
            <w:sdtPr>
              <w:id w:val="1111563247"/>
              <w:placeholder>
                <w:docPart w:val="2C8A9DE67C974D89975CEE1A13503FFD"/>
              </w:placeholder>
              <w:temporary/>
              <w:showingPlcHdr/>
              <w15:appearance w15:val="hidden"/>
            </w:sdtPr>
            <w:sdtEndPr/>
            <w:sdtContent>
              <w:p w14:paraId="13C8AA9E" w14:textId="77777777" w:rsidR="004D3011" w:rsidRDefault="004D3011" w:rsidP="004D3011">
                <w:r w:rsidRPr="004D3011">
                  <w:t>PHONE:</w:t>
                </w:r>
              </w:p>
            </w:sdtContent>
          </w:sdt>
          <w:p w14:paraId="14462546" w14:textId="0DD94B46" w:rsidR="004D3011" w:rsidRDefault="00126B73" w:rsidP="004D3011">
            <w:r>
              <w:t>209-944-3695</w:t>
            </w:r>
          </w:p>
          <w:p w14:paraId="6210B8E8" w14:textId="77777777" w:rsidR="004D3011" w:rsidRPr="004D3011" w:rsidRDefault="004D3011" w:rsidP="004D3011"/>
          <w:sdt>
            <w:sdtPr>
              <w:id w:val="67859272"/>
              <w:placeholder>
                <w:docPart w:val="C13B08BE529847E78667D8FB714B4847"/>
              </w:placeholder>
              <w:temporary/>
              <w:showingPlcHdr/>
              <w15:appearance w15:val="hidden"/>
            </w:sdtPr>
            <w:sdtEndPr/>
            <w:sdtContent>
              <w:p w14:paraId="36928B40" w14:textId="77777777" w:rsidR="004D3011" w:rsidRDefault="004D3011" w:rsidP="004D3011">
                <w:r w:rsidRPr="004D3011">
                  <w:t>WEBSITE:</w:t>
                </w:r>
              </w:p>
            </w:sdtContent>
          </w:sdt>
          <w:p w14:paraId="2EF4F077" w14:textId="4D50AC1B" w:rsidR="004D3011" w:rsidRDefault="00C67D34" w:rsidP="004D3011">
            <w:hyperlink r:id="rId8" w:history="1">
              <w:r w:rsidRPr="00880080">
                <w:rPr>
                  <w:rStyle w:val="Hyperlink"/>
                </w:rPr>
                <w:t>https://musical-monstera-0ef752.netlify.app/</w:t>
              </w:r>
            </w:hyperlink>
          </w:p>
          <w:p w14:paraId="2B2DBF9D" w14:textId="77777777" w:rsidR="00C67D34" w:rsidRDefault="00C67D34" w:rsidP="004D3011"/>
          <w:p w14:paraId="66FCEC1F" w14:textId="09E4D4B7" w:rsidR="00F753B8" w:rsidRDefault="00C67D34" w:rsidP="004D3011">
            <w:r>
              <w:t>LinkedIn:</w:t>
            </w:r>
          </w:p>
          <w:p w14:paraId="6AB35A29" w14:textId="01C0D43C" w:rsidR="00C67D34" w:rsidRDefault="00F753B8" w:rsidP="004D3011">
            <w:r w:rsidRPr="00F753B8">
              <w:t>https://www.linkedin.com/in/samuel-thomas-b82614183/</w:t>
            </w:r>
          </w:p>
          <w:p w14:paraId="05B9D362" w14:textId="77777777" w:rsidR="004D3011" w:rsidRDefault="004D3011" w:rsidP="004D3011"/>
          <w:sdt>
            <w:sdtPr>
              <w:id w:val="-240260293"/>
              <w:placeholder>
                <w:docPart w:val="3503223A00D94277A61BBDC5806D9EB7"/>
              </w:placeholder>
              <w:temporary/>
              <w:showingPlcHdr/>
              <w15:appearance w15:val="hidden"/>
            </w:sdtPr>
            <w:sdtEndPr/>
            <w:sdtContent>
              <w:p w14:paraId="44EF1B63" w14:textId="77777777" w:rsidR="004D3011" w:rsidRDefault="004D3011" w:rsidP="004D3011">
                <w:r w:rsidRPr="004D3011">
                  <w:t>EMAIL:</w:t>
                </w:r>
              </w:p>
            </w:sdtContent>
          </w:sdt>
          <w:p w14:paraId="23FA7511" w14:textId="146DB0A9" w:rsidR="00036450" w:rsidRPr="00E4381A" w:rsidRDefault="00126B73" w:rsidP="004D3011">
            <w:pPr>
              <w:rPr>
                <w:rStyle w:val="Hyperlink"/>
              </w:rPr>
            </w:pPr>
            <w:r>
              <w:t>samtisme@gmail.com</w:t>
            </w:r>
          </w:p>
          <w:sdt>
            <w:sdtPr>
              <w:id w:val="-1444214663"/>
              <w:placeholder>
                <w:docPart w:val="6880FC33CC9047E2BC2C0241BCDDC78B"/>
              </w:placeholder>
              <w:temporary/>
              <w:showingPlcHdr/>
              <w15:appearance w15:val="hidden"/>
            </w:sdtPr>
            <w:sdtEndPr/>
            <w:sdtContent>
              <w:p w14:paraId="5A69C752" w14:textId="77777777" w:rsidR="004D3011" w:rsidRPr="00CB0055" w:rsidRDefault="00CB0055" w:rsidP="00CB0055">
                <w:pPr>
                  <w:pStyle w:val="Heading3"/>
                </w:pPr>
                <w:r w:rsidRPr="00CB0055">
                  <w:t>Hobbies</w:t>
                </w:r>
              </w:p>
            </w:sdtContent>
          </w:sdt>
          <w:p w14:paraId="27106CD5" w14:textId="6A532F62" w:rsidR="004D3011" w:rsidRDefault="007A2C1E" w:rsidP="004D3011">
            <w:r>
              <w:t>B</w:t>
            </w:r>
            <w:r w:rsidR="00126B73">
              <w:t>asketball</w:t>
            </w:r>
          </w:p>
          <w:p w14:paraId="3C2BEB44" w14:textId="1F52CFD5" w:rsidR="004D3011" w:rsidRDefault="007A2C1E" w:rsidP="004D3011">
            <w:r>
              <w:t>C</w:t>
            </w:r>
            <w:r w:rsidR="00126B73">
              <w:t>hess</w:t>
            </w:r>
          </w:p>
          <w:p w14:paraId="7BED58E8" w14:textId="1F027B69" w:rsidR="004D3011" w:rsidRDefault="007A2C1E" w:rsidP="004D3011">
            <w:r>
              <w:t>Reading</w:t>
            </w:r>
          </w:p>
          <w:p w14:paraId="5B78A7E0" w14:textId="6778FB2A" w:rsidR="004D3011" w:rsidRPr="004D3011" w:rsidRDefault="007A2C1E" w:rsidP="004D3011">
            <w:r>
              <w:t>Guitar</w:t>
            </w:r>
          </w:p>
        </w:tc>
        <w:tc>
          <w:tcPr>
            <w:tcW w:w="720" w:type="dxa"/>
          </w:tcPr>
          <w:p w14:paraId="3ECD3649" w14:textId="77777777" w:rsidR="001B2ABD" w:rsidRDefault="001B2ABD" w:rsidP="000C45FF">
            <w:pPr>
              <w:tabs>
                <w:tab w:val="left" w:pos="990"/>
              </w:tabs>
            </w:pPr>
          </w:p>
        </w:tc>
        <w:tc>
          <w:tcPr>
            <w:tcW w:w="6470" w:type="dxa"/>
          </w:tcPr>
          <w:sdt>
            <w:sdtPr>
              <w:id w:val="1049110328"/>
              <w:placeholder>
                <w:docPart w:val="5243614E5F4F44919464CC8A78853B27"/>
              </w:placeholder>
              <w:temporary/>
              <w:showingPlcHdr/>
              <w15:appearance w15:val="hidden"/>
            </w:sdtPr>
            <w:sdtEndPr/>
            <w:sdtContent>
              <w:p w14:paraId="61A8564D" w14:textId="77777777" w:rsidR="001B2ABD" w:rsidRDefault="00E25A26" w:rsidP="00036450">
                <w:pPr>
                  <w:pStyle w:val="Heading2"/>
                </w:pPr>
                <w:r w:rsidRPr="00036450">
                  <w:t>EDUCATION</w:t>
                </w:r>
              </w:p>
            </w:sdtContent>
          </w:sdt>
          <w:p w14:paraId="1203A244" w14:textId="1C0AC4F7" w:rsidR="00036450" w:rsidRPr="00036450" w:rsidRDefault="00F514B7" w:rsidP="00B359E4">
            <w:pPr>
              <w:pStyle w:val="Heading4"/>
            </w:pPr>
            <w:r>
              <w:t>University of California Berkeley</w:t>
            </w:r>
          </w:p>
          <w:p w14:paraId="3074B976" w14:textId="484B98BC" w:rsidR="00036450" w:rsidRPr="00B359E4" w:rsidRDefault="00F514B7" w:rsidP="00B359E4">
            <w:pPr>
              <w:pStyle w:val="Date"/>
            </w:pPr>
            <w:r>
              <w:t>June 2023</w:t>
            </w:r>
            <w:r w:rsidR="00036450" w:rsidRPr="00B359E4">
              <w:t xml:space="preserve"> </w:t>
            </w:r>
            <w:r>
              <w:t>– September 2023</w:t>
            </w:r>
          </w:p>
          <w:p w14:paraId="08FBA489" w14:textId="55A886B8" w:rsidR="004D3011" w:rsidRDefault="00701194" w:rsidP="00036450">
            <w:r>
              <w:t xml:space="preserve">Full Stack Flex </w:t>
            </w:r>
            <w:r w:rsidR="004A7DC3">
              <w:t>Software Development certificate</w:t>
            </w:r>
          </w:p>
          <w:p w14:paraId="38E3C5E1" w14:textId="77777777" w:rsidR="00036450" w:rsidRDefault="00036450" w:rsidP="00036450"/>
          <w:p w14:paraId="152B25BA" w14:textId="364BD744" w:rsidR="00036450" w:rsidRPr="00B359E4" w:rsidRDefault="004A7DC3" w:rsidP="00B359E4">
            <w:pPr>
              <w:pStyle w:val="Heading4"/>
            </w:pPr>
            <w:r>
              <w:t>Heritage High School</w:t>
            </w:r>
          </w:p>
          <w:p w14:paraId="33531402" w14:textId="1786FF65" w:rsidR="00036450" w:rsidRPr="00B359E4" w:rsidRDefault="004A7DC3" w:rsidP="00B359E4">
            <w:pPr>
              <w:pStyle w:val="Date"/>
            </w:pPr>
            <w:r>
              <w:t>August 2014</w:t>
            </w:r>
            <w:r w:rsidR="00036450" w:rsidRPr="00B359E4">
              <w:t xml:space="preserve"> </w:t>
            </w:r>
            <w:r w:rsidR="00755372">
              <w:t>–</w:t>
            </w:r>
            <w:r w:rsidR="00036450" w:rsidRPr="00B359E4">
              <w:t xml:space="preserve"> </w:t>
            </w:r>
            <w:r w:rsidR="00755372">
              <w:t>June 2018</w:t>
            </w:r>
          </w:p>
          <w:p w14:paraId="1533567D" w14:textId="2A168134" w:rsidR="00036450" w:rsidRPr="00755372" w:rsidRDefault="00755372" w:rsidP="00036450">
            <w:pPr>
              <w:rPr>
                <w:sz w:val="16"/>
                <w:szCs w:val="16"/>
              </w:rPr>
            </w:pPr>
            <w:r w:rsidRPr="00755372">
              <w:rPr>
                <w:sz w:val="16"/>
                <w:szCs w:val="16"/>
              </w:rPr>
              <w:t>Played for Basketball Team, Participated in extra Curricular activities such as speech and debate, mock trials, and theater. Did community service for the LHUSD special needs and disabled classrooms for 120 hours</w:t>
            </w:r>
          </w:p>
          <w:sdt>
            <w:sdtPr>
              <w:id w:val="1001553383"/>
              <w:placeholder>
                <w:docPart w:val="142D92F2A0F343C6AE71DF31B5193B82"/>
              </w:placeholder>
              <w:temporary/>
              <w:showingPlcHdr/>
              <w15:appearance w15:val="hidden"/>
            </w:sdtPr>
            <w:sdtEndPr/>
            <w:sdtContent>
              <w:p w14:paraId="6D89B101" w14:textId="77777777" w:rsidR="00036450" w:rsidRDefault="00036450" w:rsidP="00036450">
                <w:pPr>
                  <w:pStyle w:val="Heading2"/>
                </w:pPr>
                <w:r w:rsidRPr="00036450">
                  <w:t>WORK EXPERIENCE</w:t>
                </w:r>
              </w:p>
            </w:sdtContent>
          </w:sdt>
          <w:p w14:paraId="56586B06" w14:textId="3CD39055" w:rsidR="00036450" w:rsidRDefault="00C972F4" w:rsidP="00B359E4">
            <w:pPr>
              <w:pStyle w:val="Heading4"/>
              <w:rPr>
                <w:bCs/>
              </w:rPr>
            </w:pPr>
            <w:r>
              <w:t xml:space="preserve">ARB, </w:t>
            </w:r>
            <w:r w:rsidRPr="00036450">
              <w:t>Equipment</w:t>
            </w:r>
            <w:r>
              <w:t xml:space="preserve"> Distribution Manager</w:t>
            </w:r>
          </w:p>
          <w:p w14:paraId="190EA22B" w14:textId="2E8EF8AF" w:rsidR="00036450" w:rsidRPr="00036450" w:rsidRDefault="006D09CF" w:rsidP="00B359E4">
            <w:pPr>
              <w:pStyle w:val="Date"/>
            </w:pPr>
            <w:r>
              <w:t>May 2019</w:t>
            </w:r>
            <w:r w:rsidR="00036450" w:rsidRPr="00036450">
              <w:t>–</w:t>
            </w:r>
            <w:r>
              <w:t xml:space="preserve"> June 2021</w:t>
            </w:r>
          </w:p>
          <w:p w14:paraId="70F8DD25" w14:textId="456FBE9E" w:rsidR="004D3011" w:rsidRDefault="002835DA" w:rsidP="00036450">
            <w:r>
              <w:t xml:space="preserve">Writing out Excel Spreadsheets for jobsite needs on construction projects. Managing internal systems errors and </w:t>
            </w:r>
            <w:r w:rsidR="006E3373">
              <w:t>responsible for branch inventory. Handled requests from over</w:t>
            </w:r>
            <w:r w:rsidR="00126B73">
              <w:t xml:space="preserve"> 20 large scale projects on a day-to-day basis. Maintained precision equipment calibrations and repairs</w:t>
            </w:r>
          </w:p>
          <w:sdt>
            <w:sdtPr>
              <w:id w:val="1669594239"/>
              <w:placeholder>
                <w:docPart w:val="8B788F9863974B6A871136A72C7DF1B3"/>
              </w:placeholder>
              <w:temporary/>
              <w:showingPlcHdr/>
              <w15:appearance w15:val="hidden"/>
            </w:sdtPr>
            <w:sdtEndPr/>
            <w:sdtContent>
              <w:p w14:paraId="13DB11C7" w14:textId="77777777" w:rsidR="00036450" w:rsidRDefault="00180329" w:rsidP="00042F4E">
                <w:pPr>
                  <w:pStyle w:val="Heading2"/>
                </w:pPr>
                <w:r w:rsidRPr="00036450">
                  <w:rPr>
                    <w:rStyle w:val="Heading2Char"/>
                    <w:b/>
                    <w:bCs/>
                    <w:caps/>
                  </w:rPr>
                  <w:t>SKILLS</w:t>
                </w:r>
              </w:p>
            </w:sdtContent>
          </w:sdt>
          <w:p w14:paraId="4A1C016C" w14:textId="77777777" w:rsidR="00042F4E" w:rsidRDefault="00042F4E" w:rsidP="00042F4E">
            <w:pPr>
              <w:rPr>
                <w:rFonts w:asciiTheme="majorHAnsi" w:eastAsiaTheme="majorEastAsia" w:hAnsiTheme="majorHAnsi" w:cstheme="majorBidi"/>
                <w:b/>
                <w:bCs/>
                <w:caps/>
                <w:sz w:val="22"/>
                <w:szCs w:val="26"/>
              </w:rPr>
            </w:pPr>
          </w:p>
          <w:p w14:paraId="374459A5" w14:textId="77777777" w:rsidR="00042F4E" w:rsidRDefault="00042F4E" w:rsidP="00042F4E">
            <w:pPr>
              <w:pStyle w:val="ListParagraph"/>
              <w:numPr>
                <w:ilvl w:val="0"/>
                <w:numId w:val="2"/>
              </w:numPr>
            </w:pPr>
            <w:r>
              <w:t>JavaScript</w:t>
            </w:r>
          </w:p>
          <w:p w14:paraId="23712232" w14:textId="0C1D7325" w:rsidR="00BB0762" w:rsidRDefault="00BB0762" w:rsidP="00042F4E">
            <w:pPr>
              <w:pStyle w:val="ListParagraph"/>
              <w:numPr>
                <w:ilvl w:val="0"/>
                <w:numId w:val="2"/>
              </w:numPr>
            </w:pPr>
            <w:r>
              <w:t>React.js</w:t>
            </w:r>
          </w:p>
          <w:p w14:paraId="6112FA3B" w14:textId="77777777" w:rsidR="000B5D8A" w:rsidRDefault="000B5D8A" w:rsidP="00042F4E">
            <w:pPr>
              <w:pStyle w:val="ListParagraph"/>
              <w:numPr>
                <w:ilvl w:val="0"/>
                <w:numId w:val="2"/>
              </w:numPr>
            </w:pPr>
            <w:r>
              <w:t>MySQL</w:t>
            </w:r>
          </w:p>
          <w:p w14:paraId="37B4A74E" w14:textId="67FF1C27" w:rsidR="000B5D8A" w:rsidRDefault="00454E26" w:rsidP="00042F4E">
            <w:pPr>
              <w:pStyle w:val="ListParagraph"/>
              <w:numPr>
                <w:ilvl w:val="0"/>
                <w:numId w:val="2"/>
              </w:numPr>
            </w:pPr>
            <w:r>
              <w:t>OOP</w:t>
            </w:r>
          </w:p>
          <w:p w14:paraId="178EBD1B" w14:textId="77777777" w:rsidR="000B5D8A" w:rsidRDefault="000B5D8A" w:rsidP="00042F4E">
            <w:pPr>
              <w:pStyle w:val="ListParagraph"/>
              <w:numPr>
                <w:ilvl w:val="0"/>
                <w:numId w:val="2"/>
              </w:numPr>
            </w:pPr>
            <w:r>
              <w:t>Apollo</w:t>
            </w:r>
            <w:r w:rsidR="006F18A3">
              <w:t>, GraphQL</w:t>
            </w:r>
          </w:p>
          <w:p w14:paraId="3C31ED5B" w14:textId="77777777" w:rsidR="006F18A3" w:rsidRDefault="006F18A3" w:rsidP="00042F4E">
            <w:pPr>
              <w:pStyle w:val="ListParagraph"/>
              <w:numPr>
                <w:ilvl w:val="0"/>
                <w:numId w:val="2"/>
              </w:numPr>
            </w:pPr>
            <w:r>
              <w:t>Insomnia, Postman</w:t>
            </w:r>
          </w:p>
          <w:p w14:paraId="6C75E61B" w14:textId="77777777" w:rsidR="006F18A3" w:rsidRDefault="006F18A3" w:rsidP="00042F4E">
            <w:pPr>
              <w:pStyle w:val="ListParagraph"/>
              <w:numPr>
                <w:ilvl w:val="0"/>
                <w:numId w:val="2"/>
              </w:numPr>
            </w:pPr>
            <w:r>
              <w:t>HTML/CSS</w:t>
            </w:r>
          </w:p>
          <w:p w14:paraId="725E0DA2" w14:textId="77777777" w:rsidR="006F18A3" w:rsidRDefault="00B4482C" w:rsidP="00042F4E">
            <w:pPr>
              <w:pStyle w:val="ListParagraph"/>
              <w:numPr>
                <w:ilvl w:val="0"/>
                <w:numId w:val="2"/>
              </w:numPr>
            </w:pPr>
            <w:r>
              <w:t>Data Structures</w:t>
            </w:r>
          </w:p>
          <w:p w14:paraId="543D6702" w14:textId="77777777" w:rsidR="00B4482C" w:rsidRDefault="00B4482C" w:rsidP="00042F4E">
            <w:pPr>
              <w:pStyle w:val="ListParagraph"/>
              <w:numPr>
                <w:ilvl w:val="0"/>
                <w:numId w:val="2"/>
              </w:numPr>
            </w:pPr>
            <w:r>
              <w:t>REST API</w:t>
            </w:r>
          </w:p>
          <w:p w14:paraId="63166608" w14:textId="77777777" w:rsidR="00B4482C" w:rsidRDefault="005E3F41" w:rsidP="00042F4E">
            <w:pPr>
              <w:pStyle w:val="ListParagraph"/>
              <w:numPr>
                <w:ilvl w:val="0"/>
                <w:numId w:val="2"/>
              </w:numPr>
            </w:pPr>
            <w:r>
              <w:t>Mongoose</w:t>
            </w:r>
          </w:p>
          <w:p w14:paraId="1468FE0C" w14:textId="77777777" w:rsidR="005E3F41" w:rsidRDefault="005E3F41" w:rsidP="00042F4E">
            <w:pPr>
              <w:pStyle w:val="ListParagraph"/>
              <w:numPr>
                <w:ilvl w:val="0"/>
                <w:numId w:val="2"/>
              </w:numPr>
            </w:pPr>
            <w:r>
              <w:t>ORM and ODM</w:t>
            </w:r>
          </w:p>
          <w:p w14:paraId="067D138A" w14:textId="77777777" w:rsidR="005E3F41" w:rsidRDefault="005E3F41" w:rsidP="00042F4E">
            <w:pPr>
              <w:pStyle w:val="ListParagraph"/>
              <w:numPr>
                <w:ilvl w:val="0"/>
                <w:numId w:val="2"/>
              </w:numPr>
            </w:pPr>
            <w:r>
              <w:t>Sequelize</w:t>
            </w:r>
          </w:p>
          <w:p w14:paraId="08BA1F67" w14:textId="77777777" w:rsidR="000D3D9D" w:rsidRDefault="000D3D9D" w:rsidP="000D3D9D">
            <w:pPr>
              <w:pStyle w:val="ListParagraph"/>
              <w:numPr>
                <w:ilvl w:val="0"/>
                <w:numId w:val="2"/>
              </w:numPr>
            </w:pPr>
            <w:r>
              <w:t>Express.js</w:t>
            </w:r>
          </w:p>
          <w:p w14:paraId="665B7F46" w14:textId="77777777" w:rsidR="000D3D9D" w:rsidRDefault="000D3D9D" w:rsidP="000D3D9D">
            <w:pPr>
              <w:pStyle w:val="ListParagraph"/>
              <w:numPr>
                <w:ilvl w:val="0"/>
                <w:numId w:val="2"/>
              </w:numPr>
            </w:pPr>
            <w:r>
              <w:t>Node.js</w:t>
            </w:r>
          </w:p>
          <w:p w14:paraId="3081C894" w14:textId="77777777" w:rsidR="000D3D9D" w:rsidRDefault="000D3D9D" w:rsidP="000D3D9D">
            <w:pPr>
              <w:pStyle w:val="ListParagraph"/>
              <w:numPr>
                <w:ilvl w:val="0"/>
                <w:numId w:val="2"/>
              </w:numPr>
            </w:pPr>
            <w:r>
              <w:t xml:space="preserve">Git </w:t>
            </w:r>
          </w:p>
          <w:p w14:paraId="057CBD80" w14:textId="77777777" w:rsidR="000D3D9D" w:rsidRDefault="008F0C58" w:rsidP="000D3D9D">
            <w:pPr>
              <w:pStyle w:val="ListParagraph"/>
              <w:numPr>
                <w:ilvl w:val="0"/>
                <w:numId w:val="2"/>
              </w:numPr>
            </w:pPr>
            <w:r>
              <w:t>Continuous integration</w:t>
            </w:r>
          </w:p>
          <w:p w14:paraId="7E63E5B0" w14:textId="7EA1547A" w:rsidR="008F0C58" w:rsidRPr="00042F4E" w:rsidRDefault="008F0C58" w:rsidP="00B25957">
            <w:pPr>
              <w:pStyle w:val="ListParagraph"/>
              <w:numPr>
                <w:ilvl w:val="0"/>
                <w:numId w:val="2"/>
              </w:numPr>
            </w:pPr>
            <w:r>
              <w:t xml:space="preserve">Jest </w:t>
            </w:r>
          </w:p>
        </w:tc>
      </w:tr>
    </w:tbl>
    <w:p w14:paraId="28F77A34" w14:textId="77777777" w:rsidR="00FA2821" w:rsidRDefault="00FA2821" w:rsidP="000C45FF">
      <w:pPr>
        <w:tabs>
          <w:tab w:val="left" w:pos="990"/>
        </w:tabs>
      </w:pPr>
    </w:p>
    <w:sectPr w:rsidR="00000000" w:rsidSect="000C45FF">
      <w:headerReference w:type="default" r:id="rId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1F3D2F" w14:textId="77777777" w:rsidR="00A54DDC" w:rsidRDefault="00A54DDC" w:rsidP="000C45FF">
      <w:r>
        <w:separator/>
      </w:r>
    </w:p>
  </w:endnote>
  <w:endnote w:type="continuationSeparator" w:id="0">
    <w:p w14:paraId="61C72141" w14:textId="77777777" w:rsidR="00A54DDC" w:rsidRDefault="00A54DDC" w:rsidP="000C4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8E1842" w14:textId="77777777" w:rsidR="00A54DDC" w:rsidRDefault="00A54DDC" w:rsidP="000C45FF">
      <w:r>
        <w:separator/>
      </w:r>
    </w:p>
  </w:footnote>
  <w:footnote w:type="continuationSeparator" w:id="0">
    <w:p w14:paraId="52EB8572" w14:textId="77777777" w:rsidR="00A54DDC" w:rsidRDefault="00A54DDC" w:rsidP="000C45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BAEBC" w14:textId="77777777" w:rsidR="000C45FF" w:rsidRDefault="000C45FF">
    <w:pPr>
      <w:pStyle w:val="Header"/>
    </w:pPr>
    <w:r>
      <w:rPr>
        <w:noProof/>
      </w:rPr>
      <w:drawing>
        <wp:anchor distT="0" distB="0" distL="114300" distR="114300" simplePos="0" relativeHeight="251658240" behindDoc="1" locked="0" layoutInCell="1" allowOverlap="1" wp14:anchorId="11580B36" wp14:editId="79B2C9DD">
          <wp:simplePos x="0" y="0"/>
          <wp:positionH relativeFrom="page">
            <wp:align>center</wp:align>
          </wp:positionH>
          <wp:positionV relativeFrom="page">
            <wp:align>center</wp:align>
          </wp:positionV>
          <wp:extent cx="7260336" cy="9628632"/>
          <wp:effectExtent l="0" t="0" r="0" b="0"/>
          <wp:wrapNone/>
          <wp:docPr id="3"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260336" cy="962863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6C56EC"/>
    <w:multiLevelType w:val="hybridMultilevel"/>
    <w:tmpl w:val="DBBAF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A922A03"/>
    <w:multiLevelType w:val="hybridMultilevel"/>
    <w:tmpl w:val="022217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452332484">
    <w:abstractNumId w:val="0"/>
  </w:num>
  <w:num w:numId="2" w16cid:durableId="2430334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4B7"/>
    <w:rsid w:val="00036450"/>
    <w:rsid w:val="00042F4E"/>
    <w:rsid w:val="00094499"/>
    <w:rsid w:val="000B5D8A"/>
    <w:rsid w:val="000C45FF"/>
    <w:rsid w:val="000D3D9D"/>
    <w:rsid w:val="000E3FD1"/>
    <w:rsid w:val="000F0701"/>
    <w:rsid w:val="00112054"/>
    <w:rsid w:val="00126B73"/>
    <w:rsid w:val="001317D8"/>
    <w:rsid w:val="001525E1"/>
    <w:rsid w:val="00180329"/>
    <w:rsid w:val="0019001F"/>
    <w:rsid w:val="001A6EE7"/>
    <w:rsid w:val="001A74A5"/>
    <w:rsid w:val="001B2ABD"/>
    <w:rsid w:val="001E0391"/>
    <w:rsid w:val="001E1759"/>
    <w:rsid w:val="001F1ECC"/>
    <w:rsid w:val="002400EB"/>
    <w:rsid w:val="00256CF7"/>
    <w:rsid w:val="00281FD5"/>
    <w:rsid w:val="002835DA"/>
    <w:rsid w:val="0030481B"/>
    <w:rsid w:val="003156FC"/>
    <w:rsid w:val="003254B5"/>
    <w:rsid w:val="0033617B"/>
    <w:rsid w:val="0037121F"/>
    <w:rsid w:val="003910D8"/>
    <w:rsid w:val="003A6B7D"/>
    <w:rsid w:val="003B06CA"/>
    <w:rsid w:val="003B1F89"/>
    <w:rsid w:val="003C38E4"/>
    <w:rsid w:val="004071FC"/>
    <w:rsid w:val="00445947"/>
    <w:rsid w:val="00454E26"/>
    <w:rsid w:val="004813B3"/>
    <w:rsid w:val="00496591"/>
    <w:rsid w:val="004A7DC3"/>
    <w:rsid w:val="004C0791"/>
    <w:rsid w:val="004C63E4"/>
    <w:rsid w:val="004D3011"/>
    <w:rsid w:val="004D3DED"/>
    <w:rsid w:val="004E69B2"/>
    <w:rsid w:val="005262AC"/>
    <w:rsid w:val="005E39D5"/>
    <w:rsid w:val="005E3F41"/>
    <w:rsid w:val="00600670"/>
    <w:rsid w:val="00616C77"/>
    <w:rsid w:val="0062123A"/>
    <w:rsid w:val="00646E75"/>
    <w:rsid w:val="00673980"/>
    <w:rsid w:val="006771D0"/>
    <w:rsid w:val="006D09CF"/>
    <w:rsid w:val="006E3373"/>
    <w:rsid w:val="006F18A3"/>
    <w:rsid w:val="00701194"/>
    <w:rsid w:val="00715FCB"/>
    <w:rsid w:val="00743101"/>
    <w:rsid w:val="00755372"/>
    <w:rsid w:val="00764C9F"/>
    <w:rsid w:val="007775E1"/>
    <w:rsid w:val="007867A0"/>
    <w:rsid w:val="007927F5"/>
    <w:rsid w:val="007A2C1E"/>
    <w:rsid w:val="00802CA0"/>
    <w:rsid w:val="008C3CDF"/>
    <w:rsid w:val="008F0C58"/>
    <w:rsid w:val="009260CD"/>
    <w:rsid w:val="00940A66"/>
    <w:rsid w:val="00952C25"/>
    <w:rsid w:val="00A2118D"/>
    <w:rsid w:val="00A54DDC"/>
    <w:rsid w:val="00A648B3"/>
    <w:rsid w:val="00AD0A50"/>
    <w:rsid w:val="00AD76E2"/>
    <w:rsid w:val="00B20152"/>
    <w:rsid w:val="00B25957"/>
    <w:rsid w:val="00B359E4"/>
    <w:rsid w:val="00B4482C"/>
    <w:rsid w:val="00B57D98"/>
    <w:rsid w:val="00B70850"/>
    <w:rsid w:val="00B775BA"/>
    <w:rsid w:val="00BB0762"/>
    <w:rsid w:val="00C02468"/>
    <w:rsid w:val="00C066B6"/>
    <w:rsid w:val="00C37BA1"/>
    <w:rsid w:val="00C4674C"/>
    <w:rsid w:val="00C506CF"/>
    <w:rsid w:val="00C67D34"/>
    <w:rsid w:val="00C72BED"/>
    <w:rsid w:val="00C9578B"/>
    <w:rsid w:val="00C972F4"/>
    <w:rsid w:val="00CB0055"/>
    <w:rsid w:val="00D2522B"/>
    <w:rsid w:val="00D422DE"/>
    <w:rsid w:val="00D5459D"/>
    <w:rsid w:val="00DA1F4D"/>
    <w:rsid w:val="00DD172A"/>
    <w:rsid w:val="00E25A26"/>
    <w:rsid w:val="00E4381A"/>
    <w:rsid w:val="00E55D74"/>
    <w:rsid w:val="00EA47F7"/>
    <w:rsid w:val="00F514B7"/>
    <w:rsid w:val="00F60274"/>
    <w:rsid w:val="00F753B8"/>
    <w:rsid w:val="00F77FB9"/>
    <w:rsid w:val="00FB06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7DB41F"/>
  <w14:defaultImageDpi w14:val="32767"/>
  <w15:chartTrackingRefBased/>
  <w15:docId w15:val="{4B86B8B2-B080-45F2-8C18-E47C4FFDF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lsdException w:name="Hashtag" w:semiHidden="1"/>
    <w:lsdException w:name="Smart Link" w:semiHidden="1" w:unhideWhenUsed="1"/>
  </w:latentStyles>
  <w:style w:type="paragraph" w:default="1" w:styleId="Normal">
    <w:name w:val="Normal"/>
    <w:qFormat/>
    <w:rsid w:val="00B359E4"/>
    <w:rPr>
      <w:sz w:val="18"/>
      <w:szCs w:val="22"/>
    </w:rPr>
  </w:style>
  <w:style w:type="paragraph" w:styleId="Heading1">
    <w:name w:val="heading 1"/>
    <w:basedOn w:val="Normal"/>
    <w:next w:val="Normal"/>
    <w:link w:val="Heading1Char"/>
    <w:uiPriority w:val="9"/>
    <w:qFormat/>
    <w:rsid w:val="00AD76E2"/>
    <w:pPr>
      <w:keepNext/>
      <w:keepLines/>
      <w:spacing w:before="24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qFormat/>
    <w:rsid w:val="004D3011"/>
    <w:pPr>
      <w:keepNext/>
      <w:keepLines/>
      <w:pBdr>
        <w:bottom w:val="single" w:sz="8" w:space="1" w:color="94B6D2" w:themeColor="accent1"/>
      </w:pBdr>
      <w:spacing w:before="240" w:after="120"/>
      <w:outlineLvl w:val="1"/>
    </w:pPr>
    <w:rPr>
      <w:rFonts w:asciiTheme="majorHAnsi" w:eastAsiaTheme="majorEastAsia" w:hAnsiTheme="majorHAnsi" w:cstheme="majorBidi"/>
      <w:b/>
      <w:bCs/>
      <w:caps/>
      <w:sz w:val="22"/>
      <w:szCs w:val="26"/>
    </w:rPr>
  </w:style>
  <w:style w:type="paragraph" w:styleId="Heading3">
    <w:name w:val="heading 3"/>
    <w:basedOn w:val="Normal"/>
    <w:next w:val="Normal"/>
    <w:link w:val="Heading3Char"/>
    <w:uiPriority w:val="9"/>
    <w:qFormat/>
    <w:rsid w:val="00940A66"/>
    <w:pPr>
      <w:keepNext/>
      <w:keepLines/>
      <w:spacing w:before="240" w:after="120"/>
      <w:outlineLvl w:val="2"/>
    </w:pPr>
    <w:rPr>
      <w:rFonts w:asciiTheme="majorHAnsi" w:eastAsiaTheme="majorEastAsia" w:hAnsiTheme="majorHAnsi" w:cstheme="majorBidi"/>
      <w:b/>
      <w:caps/>
      <w:color w:val="548AB7" w:themeColor="accent1" w:themeShade="BF"/>
      <w:sz w:val="28"/>
      <w:szCs w:val="24"/>
    </w:rPr>
  </w:style>
  <w:style w:type="paragraph" w:styleId="Heading4">
    <w:name w:val="heading 4"/>
    <w:basedOn w:val="Normal"/>
    <w:next w:val="Normal"/>
    <w:link w:val="Heading4Char"/>
    <w:uiPriority w:val="9"/>
    <w:qFormat/>
    <w:rsid w:val="00B359E4"/>
    <w:p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3011"/>
    <w:rPr>
      <w:rFonts w:asciiTheme="majorHAnsi" w:eastAsiaTheme="majorEastAsia" w:hAnsiTheme="majorHAnsi" w:cstheme="majorBidi"/>
      <w:b/>
      <w:bCs/>
      <w:caps/>
      <w:sz w:val="22"/>
      <w:szCs w:val="26"/>
    </w:rPr>
  </w:style>
  <w:style w:type="paragraph" w:styleId="Title">
    <w:name w:val="Title"/>
    <w:basedOn w:val="Normal"/>
    <w:next w:val="Normal"/>
    <w:link w:val="TitleChar"/>
    <w:uiPriority w:val="10"/>
    <w:qFormat/>
    <w:rsid w:val="001B2ABD"/>
    <w:rPr>
      <w:caps/>
      <w:color w:val="000000" w:themeColor="text1"/>
      <w:sz w:val="96"/>
      <w:szCs w:val="76"/>
    </w:rPr>
  </w:style>
  <w:style w:type="character" w:customStyle="1" w:styleId="TitleChar">
    <w:name w:val="Title Char"/>
    <w:basedOn w:val="DefaultParagraphFont"/>
    <w:link w:val="Title"/>
    <w:uiPriority w:val="10"/>
    <w:rsid w:val="001B2ABD"/>
    <w:rPr>
      <w:caps/>
      <w:color w:val="000000" w:themeColor="text1"/>
      <w:sz w:val="96"/>
      <w:szCs w:val="76"/>
    </w:rPr>
  </w:style>
  <w:style w:type="character" w:styleId="Emphasis">
    <w:name w:val="Emphasis"/>
    <w:basedOn w:val="DefaultParagraphFont"/>
    <w:uiPriority w:val="11"/>
    <w:semiHidden/>
    <w:qFormat/>
    <w:rsid w:val="00E25A26"/>
    <w:rPr>
      <w:i/>
      <w:iCs/>
    </w:rPr>
  </w:style>
  <w:style w:type="character" w:customStyle="1" w:styleId="Heading1Char">
    <w:name w:val="Heading 1 Char"/>
    <w:basedOn w:val="DefaultParagraphFont"/>
    <w:link w:val="Heading1"/>
    <w:uiPriority w:val="9"/>
    <w:rsid w:val="00AD76E2"/>
    <w:rPr>
      <w:rFonts w:asciiTheme="majorHAnsi" w:eastAsiaTheme="majorEastAsia" w:hAnsiTheme="majorHAnsi" w:cstheme="majorBidi"/>
      <w:color w:val="548AB7" w:themeColor="accent1" w:themeShade="BF"/>
      <w:sz w:val="32"/>
      <w:szCs w:val="32"/>
    </w:rPr>
  </w:style>
  <w:style w:type="paragraph" w:styleId="Date">
    <w:name w:val="Date"/>
    <w:basedOn w:val="Normal"/>
    <w:next w:val="Normal"/>
    <w:link w:val="DateChar"/>
    <w:uiPriority w:val="99"/>
    <w:rsid w:val="00036450"/>
  </w:style>
  <w:style w:type="character" w:customStyle="1" w:styleId="DateChar">
    <w:name w:val="Date Char"/>
    <w:basedOn w:val="DefaultParagraphFont"/>
    <w:link w:val="Date"/>
    <w:uiPriority w:val="99"/>
    <w:rsid w:val="00036450"/>
    <w:rPr>
      <w:sz w:val="18"/>
      <w:szCs w:val="22"/>
    </w:rPr>
  </w:style>
  <w:style w:type="character" w:styleId="Hyperlink">
    <w:name w:val="Hyperlink"/>
    <w:basedOn w:val="DefaultParagraphFont"/>
    <w:uiPriority w:val="99"/>
    <w:unhideWhenUsed/>
    <w:rsid w:val="00281FD5"/>
    <w:rPr>
      <w:color w:val="B85A22" w:themeColor="accent2" w:themeShade="BF"/>
      <w:u w:val="single"/>
    </w:rPr>
  </w:style>
  <w:style w:type="character" w:styleId="UnresolvedMention">
    <w:name w:val="Unresolved Mention"/>
    <w:basedOn w:val="DefaultParagraphFont"/>
    <w:uiPriority w:val="99"/>
    <w:semiHidden/>
    <w:rsid w:val="004813B3"/>
    <w:rPr>
      <w:color w:val="605E5C"/>
      <w:shd w:val="clear" w:color="auto" w:fill="E1DFDD"/>
    </w:rPr>
  </w:style>
  <w:style w:type="paragraph" w:styleId="Header">
    <w:name w:val="header"/>
    <w:basedOn w:val="Normal"/>
    <w:link w:val="HeaderChar"/>
    <w:uiPriority w:val="99"/>
    <w:semiHidden/>
    <w:rsid w:val="000C45FF"/>
    <w:pPr>
      <w:tabs>
        <w:tab w:val="center" w:pos="4680"/>
        <w:tab w:val="right" w:pos="9360"/>
      </w:tabs>
    </w:pPr>
  </w:style>
  <w:style w:type="character" w:customStyle="1" w:styleId="HeaderChar">
    <w:name w:val="Header Char"/>
    <w:basedOn w:val="DefaultParagraphFont"/>
    <w:link w:val="Header"/>
    <w:uiPriority w:val="99"/>
    <w:semiHidden/>
    <w:rsid w:val="000C45FF"/>
    <w:rPr>
      <w:sz w:val="22"/>
      <w:szCs w:val="22"/>
    </w:rPr>
  </w:style>
  <w:style w:type="paragraph" w:styleId="Footer">
    <w:name w:val="footer"/>
    <w:basedOn w:val="Normal"/>
    <w:link w:val="FooterChar"/>
    <w:uiPriority w:val="99"/>
    <w:semiHidden/>
    <w:rsid w:val="000C45FF"/>
    <w:pPr>
      <w:tabs>
        <w:tab w:val="center" w:pos="4680"/>
        <w:tab w:val="right" w:pos="9360"/>
      </w:tabs>
    </w:pPr>
  </w:style>
  <w:style w:type="character" w:customStyle="1" w:styleId="FooterChar">
    <w:name w:val="Footer Char"/>
    <w:basedOn w:val="DefaultParagraphFont"/>
    <w:link w:val="Footer"/>
    <w:uiPriority w:val="99"/>
    <w:semiHidden/>
    <w:rsid w:val="000C45FF"/>
    <w:rPr>
      <w:sz w:val="22"/>
      <w:szCs w:val="22"/>
    </w:rPr>
  </w:style>
  <w:style w:type="table" w:styleId="TableGrid">
    <w:name w:val="Table Grid"/>
    <w:basedOn w:val="TableNormal"/>
    <w:uiPriority w:val="39"/>
    <w:rsid w:val="001B2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2ABD"/>
    <w:rPr>
      <w:color w:val="808080"/>
    </w:rPr>
  </w:style>
  <w:style w:type="paragraph" w:styleId="Subtitle">
    <w:name w:val="Subtitle"/>
    <w:basedOn w:val="Normal"/>
    <w:next w:val="Normal"/>
    <w:link w:val="SubtitleChar"/>
    <w:uiPriority w:val="11"/>
    <w:qFormat/>
    <w:rsid w:val="001B2ABD"/>
    <w:rPr>
      <w:color w:val="000000" w:themeColor="text1"/>
      <w:spacing w:val="19"/>
      <w:w w:val="86"/>
      <w:sz w:val="32"/>
      <w:szCs w:val="28"/>
      <w:fitText w:val="2160" w:id="1744560130"/>
    </w:rPr>
  </w:style>
  <w:style w:type="character" w:customStyle="1" w:styleId="SubtitleChar">
    <w:name w:val="Subtitle Char"/>
    <w:basedOn w:val="DefaultParagraphFont"/>
    <w:link w:val="Subtitle"/>
    <w:uiPriority w:val="11"/>
    <w:rsid w:val="001B2ABD"/>
    <w:rPr>
      <w:color w:val="000000" w:themeColor="text1"/>
      <w:spacing w:val="19"/>
      <w:w w:val="86"/>
      <w:sz w:val="32"/>
      <w:szCs w:val="28"/>
      <w:fitText w:val="2160" w:id="1744560130"/>
    </w:rPr>
  </w:style>
  <w:style w:type="character" w:customStyle="1" w:styleId="Heading3Char">
    <w:name w:val="Heading 3 Char"/>
    <w:basedOn w:val="DefaultParagraphFont"/>
    <w:link w:val="Heading3"/>
    <w:uiPriority w:val="9"/>
    <w:rsid w:val="00940A66"/>
    <w:rPr>
      <w:rFonts w:asciiTheme="majorHAnsi" w:eastAsiaTheme="majorEastAsia" w:hAnsiTheme="majorHAnsi" w:cstheme="majorBidi"/>
      <w:b/>
      <w:caps/>
      <w:color w:val="548AB7" w:themeColor="accent1" w:themeShade="BF"/>
      <w:sz w:val="28"/>
    </w:rPr>
  </w:style>
  <w:style w:type="character" w:customStyle="1" w:styleId="Heading4Char">
    <w:name w:val="Heading 4 Char"/>
    <w:basedOn w:val="DefaultParagraphFont"/>
    <w:link w:val="Heading4"/>
    <w:uiPriority w:val="9"/>
    <w:rsid w:val="00B359E4"/>
    <w:rPr>
      <w:b/>
      <w:sz w:val="18"/>
      <w:szCs w:val="22"/>
    </w:rPr>
  </w:style>
  <w:style w:type="paragraph" w:styleId="ListParagraph">
    <w:name w:val="List Paragraph"/>
    <w:basedOn w:val="Normal"/>
    <w:uiPriority w:val="34"/>
    <w:semiHidden/>
    <w:qFormat/>
    <w:rsid w:val="00042F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usical-monstera-0ef752.netlify.app/"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glossaryDocument" Target="glossary/document.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AppData\Roaming\Microsoft\Templates\Bold%20modern%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1375F3C2ED543599D1671AC50C6B1B6"/>
        <w:category>
          <w:name w:val="General"/>
          <w:gallery w:val="placeholder"/>
        </w:category>
        <w:types>
          <w:type w:val="bbPlcHdr"/>
        </w:types>
        <w:behaviors>
          <w:behavior w:val="content"/>
        </w:behaviors>
        <w:guid w:val="{6E524916-E9EB-45A4-8463-986174B3AD4F}"/>
      </w:docPartPr>
      <w:docPartBody>
        <w:p w:rsidR="00000000" w:rsidRDefault="00000000">
          <w:pPr>
            <w:pStyle w:val="D1375F3C2ED543599D1671AC50C6B1B6"/>
          </w:pPr>
          <w:r w:rsidRPr="00D5459D">
            <w:t>Profile</w:t>
          </w:r>
        </w:p>
      </w:docPartBody>
    </w:docPart>
    <w:docPart>
      <w:docPartPr>
        <w:name w:val="64F3D7DB3F15402297BD783235C24E2D"/>
        <w:category>
          <w:name w:val="General"/>
          <w:gallery w:val="placeholder"/>
        </w:category>
        <w:types>
          <w:type w:val="bbPlcHdr"/>
        </w:types>
        <w:behaviors>
          <w:behavior w:val="content"/>
        </w:behaviors>
        <w:guid w:val="{77405C16-450A-4422-B7C7-7A805B78C9F8}"/>
      </w:docPartPr>
      <w:docPartBody>
        <w:p w:rsidR="00000000" w:rsidRDefault="00000000">
          <w:pPr>
            <w:pStyle w:val="64F3D7DB3F15402297BD783235C24E2D"/>
          </w:pPr>
          <w:r w:rsidRPr="00CB0055">
            <w:t>Contact</w:t>
          </w:r>
        </w:p>
      </w:docPartBody>
    </w:docPart>
    <w:docPart>
      <w:docPartPr>
        <w:name w:val="2C8A9DE67C974D89975CEE1A13503FFD"/>
        <w:category>
          <w:name w:val="General"/>
          <w:gallery w:val="placeholder"/>
        </w:category>
        <w:types>
          <w:type w:val="bbPlcHdr"/>
        </w:types>
        <w:behaviors>
          <w:behavior w:val="content"/>
        </w:behaviors>
        <w:guid w:val="{CE3384BD-3A3F-445E-95CA-332293667222}"/>
      </w:docPartPr>
      <w:docPartBody>
        <w:p w:rsidR="00000000" w:rsidRDefault="00000000">
          <w:pPr>
            <w:pStyle w:val="2C8A9DE67C974D89975CEE1A13503FFD"/>
          </w:pPr>
          <w:r w:rsidRPr="004D3011">
            <w:t>PHONE:</w:t>
          </w:r>
        </w:p>
      </w:docPartBody>
    </w:docPart>
    <w:docPart>
      <w:docPartPr>
        <w:name w:val="C13B08BE529847E78667D8FB714B4847"/>
        <w:category>
          <w:name w:val="General"/>
          <w:gallery w:val="placeholder"/>
        </w:category>
        <w:types>
          <w:type w:val="bbPlcHdr"/>
        </w:types>
        <w:behaviors>
          <w:behavior w:val="content"/>
        </w:behaviors>
        <w:guid w:val="{C7E7AEC2-FDAD-432F-8451-E4DAD55F5727}"/>
      </w:docPartPr>
      <w:docPartBody>
        <w:p w:rsidR="00000000" w:rsidRDefault="00000000">
          <w:pPr>
            <w:pStyle w:val="C13B08BE529847E78667D8FB714B4847"/>
          </w:pPr>
          <w:r w:rsidRPr="004D3011">
            <w:t>WEBSITE:</w:t>
          </w:r>
        </w:p>
      </w:docPartBody>
    </w:docPart>
    <w:docPart>
      <w:docPartPr>
        <w:name w:val="3503223A00D94277A61BBDC5806D9EB7"/>
        <w:category>
          <w:name w:val="General"/>
          <w:gallery w:val="placeholder"/>
        </w:category>
        <w:types>
          <w:type w:val="bbPlcHdr"/>
        </w:types>
        <w:behaviors>
          <w:behavior w:val="content"/>
        </w:behaviors>
        <w:guid w:val="{8DD84CBA-2A21-4950-B83E-5ADF6B864372}"/>
      </w:docPartPr>
      <w:docPartBody>
        <w:p w:rsidR="00000000" w:rsidRDefault="00000000">
          <w:pPr>
            <w:pStyle w:val="3503223A00D94277A61BBDC5806D9EB7"/>
          </w:pPr>
          <w:r w:rsidRPr="004D3011">
            <w:t>EMAIL:</w:t>
          </w:r>
        </w:p>
      </w:docPartBody>
    </w:docPart>
    <w:docPart>
      <w:docPartPr>
        <w:name w:val="6880FC33CC9047E2BC2C0241BCDDC78B"/>
        <w:category>
          <w:name w:val="General"/>
          <w:gallery w:val="placeholder"/>
        </w:category>
        <w:types>
          <w:type w:val="bbPlcHdr"/>
        </w:types>
        <w:behaviors>
          <w:behavior w:val="content"/>
        </w:behaviors>
        <w:guid w:val="{64101AEF-BE01-42ED-8D8A-974659270555}"/>
      </w:docPartPr>
      <w:docPartBody>
        <w:p w:rsidR="00000000" w:rsidRDefault="00000000">
          <w:pPr>
            <w:pStyle w:val="6880FC33CC9047E2BC2C0241BCDDC78B"/>
          </w:pPr>
          <w:r w:rsidRPr="00CB0055">
            <w:t>Hobbies</w:t>
          </w:r>
        </w:p>
      </w:docPartBody>
    </w:docPart>
    <w:docPart>
      <w:docPartPr>
        <w:name w:val="5243614E5F4F44919464CC8A78853B27"/>
        <w:category>
          <w:name w:val="General"/>
          <w:gallery w:val="placeholder"/>
        </w:category>
        <w:types>
          <w:type w:val="bbPlcHdr"/>
        </w:types>
        <w:behaviors>
          <w:behavior w:val="content"/>
        </w:behaviors>
        <w:guid w:val="{191CE105-0415-4BDE-AAB3-3911818950F1}"/>
      </w:docPartPr>
      <w:docPartBody>
        <w:p w:rsidR="00000000" w:rsidRDefault="00000000">
          <w:pPr>
            <w:pStyle w:val="5243614E5F4F44919464CC8A78853B27"/>
          </w:pPr>
          <w:r w:rsidRPr="00036450">
            <w:t>EDUCATION</w:t>
          </w:r>
        </w:p>
      </w:docPartBody>
    </w:docPart>
    <w:docPart>
      <w:docPartPr>
        <w:name w:val="142D92F2A0F343C6AE71DF31B5193B82"/>
        <w:category>
          <w:name w:val="General"/>
          <w:gallery w:val="placeholder"/>
        </w:category>
        <w:types>
          <w:type w:val="bbPlcHdr"/>
        </w:types>
        <w:behaviors>
          <w:behavior w:val="content"/>
        </w:behaviors>
        <w:guid w:val="{86631538-D9AF-4EDF-AE4A-CD63A3748BBB}"/>
      </w:docPartPr>
      <w:docPartBody>
        <w:p w:rsidR="00000000" w:rsidRDefault="00000000">
          <w:pPr>
            <w:pStyle w:val="142D92F2A0F343C6AE71DF31B5193B82"/>
          </w:pPr>
          <w:r w:rsidRPr="00036450">
            <w:t>WORK EXPERIENCE</w:t>
          </w:r>
        </w:p>
      </w:docPartBody>
    </w:docPart>
    <w:docPart>
      <w:docPartPr>
        <w:name w:val="8B788F9863974B6A871136A72C7DF1B3"/>
        <w:category>
          <w:name w:val="General"/>
          <w:gallery w:val="placeholder"/>
        </w:category>
        <w:types>
          <w:type w:val="bbPlcHdr"/>
        </w:types>
        <w:behaviors>
          <w:behavior w:val="content"/>
        </w:behaviors>
        <w:guid w:val="{FEF5406C-2DB4-4B7F-A8F7-1C298C94C6D8}"/>
      </w:docPartPr>
      <w:docPartBody>
        <w:p w:rsidR="00000000" w:rsidRDefault="00000000">
          <w:pPr>
            <w:pStyle w:val="8B788F9863974B6A871136A72C7DF1B3"/>
          </w:pPr>
          <w:r w:rsidRPr="00036450">
            <w:rPr>
              <w:rStyle w:val="Heading2Char"/>
            </w:rPr>
            <w:t>SKILLS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79F"/>
    <w:rsid w:val="00673980"/>
    <w:rsid w:val="00F007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qFormat/>
    <w:pPr>
      <w:keepNext/>
      <w:keepLines/>
      <w:pBdr>
        <w:bottom w:val="single" w:sz="8" w:space="1" w:color="4472C4" w:themeColor="accent1"/>
      </w:pBdr>
      <w:spacing w:before="240" w:after="120" w:line="240" w:lineRule="auto"/>
      <w:outlineLvl w:val="1"/>
    </w:pPr>
    <w:rPr>
      <w:rFonts w:asciiTheme="majorHAnsi" w:eastAsiaTheme="majorEastAsia" w:hAnsiTheme="majorHAnsi" w:cstheme="majorBidi"/>
      <w:b/>
      <w:bCs/>
      <w:caps/>
      <w:kern w:val="0"/>
      <w:szCs w:val="26"/>
      <w:lang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4CC1D842EC24A40A8F68ED1A96E15D1">
    <w:name w:val="94CC1D842EC24A40A8F68ED1A96E15D1"/>
  </w:style>
  <w:style w:type="paragraph" w:customStyle="1" w:styleId="218C919964E145BE876B42A84D195DD0">
    <w:name w:val="218C919964E145BE876B42A84D195DD0"/>
  </w:style>
  <w:style w:type="paragraph" w:customStyle="1" w:styleId="D1375F3C2ED543599D1671AC50C6B1B6">
    <w:name w:val="D1375F3C2ED543599D1671AC50C6B1B6"/>
  </w:style>
  <w:style w:type="paragraph" w:customStyle="1" w:styleId="2DA65223FF99468A9525A7C519FB5A9D">
    <w:name w:val="2DA65223FF99468A9525A7C519FB5A9D"/>
  </w:style>
  <w:style w:type="paragraph" w:customStyle="1" w:styleId="64F3D7DB3F15402297BD783235C24E2D">
    <w:name w:val="64F3D7DB3F15402297BD783235C24E2D"/>
  </w:style>
  <w:style w:type="paragraph" w:customStyle="1" w:styleId="2C8A9DE67C974D89975CEE1A13503FFD">
    <w:name w:val="2C8A9DE67C974D89975CEE1A13503FFD"/>
  </w:style>
  <w:style w:type="paragraph" w:customStyle="1" w:styleId="9AD30C1E35E242B1A8AFB3AA0154A755">
    <w:name w:val="9AD30C1E35E242B1A8AFB3AA0154A755"/>
  </w:style>
  <w:style w:type="paragraph" w:customStyle="1" w:styleId="C13B08BE529847E78667D8FB714B4847">
    <w:name w:val="C13B08BE529847E78667D8FB714B4847"/>
  </w:style>
  <w:style w:type="paragraph" w:customStyle="1" w:styleId="C67414C29A2143C19E6019B8C2C6E026">
    <w:name w:val="C67414C29A2143C19E6019B8C2C6E026"/>
  </w:style>
  <w:style w:type="paragraph" w:customStyle="1" w:styleId="3503223A00D94277A61BBDC5806D9EB7">
    <w:name w:val="3503223A00D94277A61BBDC5806D9EB7"/>
  </w:style>
  <w:style w:type="character" w:styleId="Hyperlink">
    <w:name w:val="Hyperlink"/>
    <w:basedOn w:val="DefaultParagraphFont"/>
    <w:uiPriority w:val="99"/>
    <w:unhideWhenUsed/>
    <w:rPr>
      <w:color w:val="C45911" w:themeColor="accent2" w:themeShade="BF"/>
      <w:u w:val="single"/>
    </w:rPr>
  </w:style>
  <w:style w:type="paragraph" w:customStyle="1" w:styleId="36DB4305ED5440EDB6BE0564F2D8A420">
    <w:name w:val="36DB4305ED5440EDB6BE0564F2D8A420"/>
  </w:style>
  <w:style w:type="paragraph" w:customStyle="1" w:styleId="6880FC33CC9047E2BC2C0241BCDDC78B">
    <w:name w:val="6880FC33CC9047E2BC2C0241BCDDC78B"/>
  </w:style>
  <w:style w:type="paragraph" w:customStyle="1" w:styleId="CC0890012ECD4403B68CFC04AA0E8FA0">
    <w:name w:val="CC0890012ECD4403B68CFC04AA0E8FA0"/>
  </w:style>
  <w:style w:type="paragraph" w:customStyle="1" w:styleId="F6A0331F3CA14F3AB3E21985198C4DAF">
    <w:name w:val="F6A0331F3CA14F3AB3E21985198C4DAF"/>
  </w:style>
  <w:style w:type="paragraph" w:customStyle="1" w:styleId="C939DEA37B2B4DE798DE93AD401F0C07">
    <w:name w:val="C939DEA37B2B4DE798DE93AD401F0C07"/>
  </w:style>
  <w:style w:type="paragraph" w:customStyle="1" w:styleId="98829271952E447E8CE841071829D2C9">
    <w:name w:val="98829271952E447E8CE841071829D2C9"/>
  </w:style>
  <w:style w:type="paragraph" w:customStyle="1" w:styleId="5243614E5F4F44919464CC8A78853B27">
    <w:name w:val="5243614E5F4F44919464CC8A78853B27"/>
  </w:style>
  <w:style w:type="paragraph" w:customStyle="1" w:styleId="2F8CB5C4D65E4C6DB66EF0E895C94BB9">
    <w:name w:val="2F8CB5C4D65E4C6DB66EF0E895C94BB9"/>
  </w:style>
  <w:style w:type="paragraph" w:customStyle="1" w:styleId="8079084B78384236A2C1056CA8BD9550">
    <w:name w:val="8079084B78384236A2C1056CA8BD9550"/>
  </w:style>
  <w:style w:type="paragraph" w:customStyle="1" w:styleId="1B96B2B66ABF4674B8BC8EDB2D432C49">
    <w:name w:val="1B96B2B66ABF4674B8BC8EDB2D432C49"/>
  </w:style>
  <w:style w:type="paragraph" w:customStyle="1" w:styleId="5F603AD1AF0A4B2D84D057F1D7C5A84C">
    <w:name w:val="5F603AD1AF0A4B2D84D057F1D7C5A84C"/>
  </w:style>
  <w:style w:type="paragraph" w:customStyle="1" w:styleId="6496C4A4A4FF43769FA529DF5B9AD52B">
    <w:name w:val="6496C4A4A4FF43769FA529DF5B9AD52B"/>
  </w:style>
  <w:style w:type="paragraph" w:customStyle="1" w:styleId="D1DC404E28D7430887C3BE3F370C4A0D">
    <w:name w:val="D1DC404E28D7430887C3BE3F370C4A0D"/>
  </w:style>
  <w:style w:type="paragraph" w:customStyle="1" w:styleId="9DCA05640EC94D8B900DA0321180485D">
    <w:name w:val="9DCA05640EC94D8B900DA0321180485D"/>
  </w:style>
  <w:style w:type="paragraph" w:customStyle="1" w:styleId="142D92F2A0F343C6AE71DF31B5193B82">
    <w:name w:val="142D92F2A0F343C6AE71DF31B5193B82"/>
  </w:style>
  <w:style w:type="paragraph" w:customStyle="1" w:styleId="96A979FDAB564421848A8F62DCD89331">
    <w:name w:val="96A979FDAB564421848A8F62DCD89331"/>
  </w:style>
  <w:style w:type="paragraph" w:customStyle="1" w:styleId="586B4F70B18144AD9A5839C578F09D88">
    <w:name w:val="586B4F70B18144AD9A5839C578F09D88"/>
  </w:style>
  <w:style w:type="paragraph" w:customStyle="1" w:styleId="D5025CDBCE554AA99BD7434DDFD8719A">
    <w:name w:val="D5025CDBCE554AA99BD7434DDFD8719A"/>
  </w:style>
  <w:style w:type="paragraph" w:customStyle="1" w:styleId="ED563A5071314504AC0978257665344F">
    <w:name w:val="ED563A5071314504AC0978257665344F"/>
  </w:style>
  <w:style w:type="paragraph" w:customStyle="1" w:styleId="9A85E0E1DB4A4A97A79FCEC38FD7FCAF">
    <w:name w:val="9A85E0E1DB4A4A97A79FCEC38FD7FCAF"/>
  </w:style>
  <w:style w:type="paragraph" w:customStyle="1" w:styleId="112D774F645A4F4FBEB0AF503C4788D5">
    <w:name w:val="112D774F645A4F4FBEB0AF503C4788D5"/>
  </w:style>
  <w:style w:type="paragraph" w:customStyle="1" w:styleId="9CB3FAEA2BDD463794B0E10E1D2EAC83">
    <w:name w:val="9CB3FAEA2BDD463794B0E10E1D2EAC83"/>
  </w:style>
  <w:style w:type="paragraph" w:customStyle="1" w:styleId="955A30CC60A344B68903204A9B9470EE">
    <w:name w:val="955A30CC60A344B68903204A9B9470EE"/>
  </w:style>
  <w:style w:type="paragraph" w:customStyle="1" w:styleId="D59B523F21EB41B1B7ADF8CDCDE8D5FA">
    <w:name w:val="D59B523F21EB41B1B7ADF8CDCDE8D5FA"/>
  </w:style>
  <w:style w:type="paragraph" w:customStyle="1" w:styleId="52476B18857F4ACD98F66895BFF5885E">
    <w:name w:val="52476B18857F4ACD98F66895BFF5885E"/>
  </w:style>
  <w:style w:type="paragraph" w:customStyle="1" w:styleId="0E91ADB9EFF243BFB1B332E5A4B2EE64">
    <w:name w:val="0E91ADB9EFF243BFB1B332E5A4B2EE64"/>
  </w:style>
  <w:style w:type="paragraph" w:customStyle="1" w:styleId="39AD4FF103B349FD8BA01698C327C7F1">
    <w:name w:val="39AD4FF103B349FD8BA01698C327C7F1"/>
  </w:style>
  <w:style w:type="paragraph" w:customStyle="1" w:styleId="229E07A672F748D8BEA3BF6C3FD188A1">
    <w:name w:val="229E07A672F748D8BEA3BF6C3FD188A1"/>
  </w:style>
  <w:style w:type="paragraph" w:customStyle="1" w:styleId="DAF43F3710664A42813E93BF654518DB">
    <w:name w:val="DAF43F3710664A42813E93BF654518DB"/>
  </w:style>
  <w:style w:type="paragraph" w:customStyle="1" w:styleId="6BBDFC884B3C473EBBB42BB2DD973031">
    <w:name w:val="6BBDFC884B3C473EBBB42BB2DD973031"/>
  </w:style>
  <w:style w:type="character" w:customStyle="1" w:styleId="Heading2Char">
    <w:name w:val="Heading 2 Char"/>
    <w:basedOn w:val="DefaultParagraphFont"/>
    <w:link w:val="Heading2"/>
    <w:uiPriority w:val="9"/>
    <w:rPr>
      <w:rFonts w:asciiTheme="majorHAnsi" w:eastAsiaTheme="majorEastAsia" w:hAnsiTheme="majorHAnsi" w:cstheme="majorBidi"/>
      <w:b/>
      <w:bCs/>
      <w:caps/>
      <w:kern w:val="0"/>
      <w:szCs w:val="26"/>
      <w:lang w:eastAsia="ja-JP"/>
      <w14:ligatures w14:val="none"/>
    </w:rPr>
  </w:style>
  <w:style w:type="paragraph" w:customStyle="1" w:styleId="8B788F9863974B6A871136A72C7DF1B3">
    <w:name w:val="8B788F9863974B6A871136A72C7DF1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Bold modern resume</Template>
  <TotalTime>2</TotalTime>
  <Pages>1</Pages>
  <Words>241</Words>
  <Characters>1374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dc:creator>
  <cp:keywords/>
  <dc:description/>
  <cp:lastModifiedBy>sam thomas</cp:lastModifiedBy>
  <cp:revision>2</cp:revision>
  <dcterms:created xsi:type="dcterms:W3CDTF">2024-08-08T19:12:00Z</dcterms:created>
  <dcterms:modified xsi:type="dcterms:W3CDTF">2024-08-08T19:12:00Z</dcterms:modified>
</cp:coreProperties>
</file>